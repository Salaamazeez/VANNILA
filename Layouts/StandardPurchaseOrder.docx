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1382"/>
        <w:gridCol w:w="2938"/>
        <w:gridCol w:w="2938"/>
      </w:tblGrid>
      <w:tr w14:paraId="48D50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938" w:type="dxa"/>
          </w:tcPr>
          <w:p w14:paraId="35E2CB6A">
            <w:pPr>
              <w:pStyle w:val="2"/>
              <w:outlineLvl w:val="0"/>
            </w:pPr>
          </w:p>
        </w:tc>
        <w:tc>
          <w:tcPr>
            <w:tcW w:w="1382" w:type="dxa"/>
          </w:tcPr>
          <w:p w14:paraId="58A280D1">
            <w:pPr>
              <w:pStyle w:val="2"/>
              <w:outlineLvl w:val="0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14:paraId="6D34AD90">
                <w:pPr>
                  <w:pStyle w:val="2"/>
                  <w:outlineLvl w:val="0"/>
                </w:pPr>
                <w:r>
                  <w:t>ShiptoAddress_Lbl</w:t>
                </w:r>
              </w:p>
            </w:tc>
          </w:sdtContent>
        </w:sdt>
        <w:tc>
          <w:tcPr>
            <w:tcW w:w="2938" w:type="dxa"/>
          </w:tcPr>
          <w:p w14:paraId="18F34CC6">
            <w:pPr>
              <w:pStyle w:val="2"/>
              <w:outlineLvl w:val="0"/>
            </w:pPr>
          </w:p>
        </w:tc>
      </w:tr>
      <w:tr w14:paraId="70887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301EFB0A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14:paraId="2F916A5A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78A9CF9D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258EC0D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14:paraId="49E6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3F1E160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14:paraId="003F82AE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1F84FDEB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4C0DD66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14:paraId="767D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35800EB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14:paraId="0CC0F8BE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6213535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1A70DA91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14:paraId="2C60A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50979A3F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14:paraId="63054E68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5D9DDEB8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0C762B1D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14:paraId="37E0B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139043A3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14:paraId="207F731F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54703ADC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708EF883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14:paraId="2F397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43D9EBC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VATNoText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1382" w:type="dxa"/>
              </w:tcPr>
              <w:p w14:paraId="1A36AE73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VATRegNo_PurchHeader</w:t>
                </w:r>
              </w:p>
            </w:tc>
          </w:sdtContent>
        </w:sdt>
        <w:tc>
          <w:tcPr>
            <w:tcW w:w="2938" w:type="dxa"/>
          </w:tcPr>
          <w:p w14:paraId="3ECF2900">
            <w:pPr>
              <w:pStyle w:val="18"/>
              <w:rPr>
                <w:rFonts w:cstheme="minorHAnsi"/>
              </w:rPr>
            </w:pPr>
          </w:p>
        </w:tc>
        <w:tc>
          <w:tcPr>
            <w:tcW w:w="2938" w:type="dxa"/>
          </w:tcPr>
          <w:p w14:paraId="2C64B9D2">
            <w:pPr>
              <w:pStyle w:val="18"/>
              <w:rPr>
                <w:rFonts w:cstheme="minorHAnsi"/>
              </w:rPr>
            </w:pPr>
          </w:p>
        </w:tc>
      </w:tr>
    </w:tbl>
    <w:p w14:paraId="4ACE6802">
      <w:pPr>
        <w:pStyle w:val="26"/>
        <w:rPr>
          <w:sz w:val="20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3744"/>
      </w:tblGrid>
      <w:tr w14:paraId="4A7D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6B78F036">
                <w:pPr>
                  <w:pStyle w:val="2"/>
                  <w:outlineLvl w:val="0"/>
                </w:pPr>
                <w:r>
                  <w:t>PaymentTermsDesc_Lbl</w:t>
                </w:r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19A43F81">
                <w:pPr>
                  <w:pStyle w:val="2"/>
                  <w:outlineLvl w:val="0"/>
                </w:pPr>
                <w:r>
                  <w:t>Buyer_Lbl</w:t>
                </w:r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4D250351">
                <w:pPr>
                  <w:pStyle w:val="2"/>
                  <w:outlineLvl w:val="0"/>
                </w:pPr>
                <w:r>
                  <w:t>Receiveby_Lbl</w:t>
                </w:r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3744" w:type="dxa"/>
              </w:tcPr>
              <w:p w14:paraId="1FFD10E5">
                <w:pPr>
                  <w:pStyle w:val="2"/>
                  <w:outlineLvl w:val="0"/>
                </w:pPr>
                <w:r>
                  <w:t>ShipmentMethodDesc_Lbl</w:t>
                </w:r>
              </w:p>
            </w:tc>
          </w:sdtContent>
        </w:sdt>
      </w:tr>
      <w:tr w14:paraId="00B53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160" w:type="dxa"/>
              </w:tcPr>
              <w:p w14:paraId="5BDB0D2F">
                <w:r>
                  <w:t>PaymentTermsDesc</w:t>
                </w:r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160" w:type="dxa"/>
              </w:tcPr>
              <w:p w14:paraId="7D95A7CD">
                <w:r>
                  <w:t>SalesPurchPersonName</w:t>
                </w:r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160" w:type="dxa"/>
              </w:tcPr>
              <w:p w14:paraId="71535A9B">
                <w:r>
                  <w:t>ExptRecptDt_PurchaseHeader</w:t>
                </w:r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3744" w:type="dxa"/>
              </w:tcPr>
              <w:p w14:paraId="25C7E552">
                <w:r>
                  <w:t>ShipmentMethodDesc</w:t>
                </w:r>
              </w:p>
            </w:tc>
          </w:sdtContent>
        </w:sdt>
      </w:tr>
      <w:tr w14:paraId="19460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C22119">
            <w:pPr>
              <w:pStyle w:val="2"/>
              <w:outlineLvl w:val="0"/>
            </w:pPr>
          </w:p>
        </w:tc>
        <w:sdt>
          <w:sdt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097C8897">
                <w:pPr>
                  <w:pStyle w:val="2"/>
                  <w:outlineLvl w:val="0"/>
                </w:pPr>
                <w:r>
                  <w:t>CompanyVATRegistrationNo_Lbl</w:t>
                </w:r>
              </w:p>
            </w:tc>
          </w:sdtContent>
        </w:sdt>
        <w:sdt>
          <w:sdt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0990B2E5">
                <w:pPr>
                  <w:pStyle w:val="2"/>
                  <w:outlineLvl w:val="0"/>
                </w:pPr>
                <w:r>
                  <w:t>CompanyGiroNo_Lbl</w:t>
                </w:r>
              </w:p>
            </w:tc>
          </w:sdtContent>
        </w:sdt>
        <w:tc>
          <w:tcPr>
            <w:tcW w:w="3744" w:type="dxa"/>
          </w:tcPr>
          <w:p w14:paraId="0F2BAAD9">
            <w:pPr>
              <w:pStyle w:val="2"/>
              <w:outlineLvl w:val="0"/>
            </w:pPr>
          </w:p>
        </w:tc>
      </w:tr>
      <w:tr w14:paraId="22B6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A2D7B7"/>
        </w:tc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14:paraId="153A429A">
                <w:r>
                  <w:t>CompanyVATRegistrationNo</w:t>
                </w:r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14:paraId="7719CD7B">
                <w:r>
                  <w:t>CompanyGiroNo</w:t>
                </w:r>
              </w:p>
            </w:tc>
          </w:sdtContent>
        </w:sdt>
        <w:tc>
          <w:tcPr>
            <w:tcW w:w="3744" w:type="dxa"/>
          </w:tcPr>
          <w:p w14:paraId="33ECE916"/>
        </w:tc>
      </w:tr>
    </w:tbl>
    <w:p w14:paraId="57CFB339">
      <w:pPr>
        <w:pStyle w:val="26"/>
        <w:rPr>
          <w:sz w:val="20"/>
        </w:rPr>
      </w:pPr>
      <w:bookmarkStart w:name="_GoBack" w:id="0"/>
      <w:bookmarkEnd w:id="0"/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</w:tblGrid>
      <w:tr w14:paraId="36485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561B882B">
                <w:pPr>
                  <w:pStyle w:val="2"/>
                  <w:outlineLvl w:val="0"/>
                </w:pPr>
                <w:r>
                  <w:t>VendorInvoiceNo_Lbl</w:t>
                </w:r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7943BA20">
                <w:pPr>
                  <w:pStyle w:val="2"/>
                  <w:outlineLvl w:val="0"/>
                </w:pPr>
                <w:r>
                  <w:t>VendorOrderNo_Lbl</w:t>
                </w:r>
              </w:p>
            </w:tc>
          </w:sdtContent>
        </w:sdt>
      </w:tr>
      <w:tr w14:paraId="53BF9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14:paraId="10FF62DF">
                <w:r>
                  <w:t>VendorInvoiceNo</w:t>
                </w:r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14:paraId="3080AED3">
                <w:r>
                  <w:t>VendorOrderNo</w:t>
                </w:r>
              </w:p>
            </w:tc>
          </w:sdtContent>
        </w:sdt>
      </w:tr>
    </w:tbl>
    <w:p w14:paraId="77E1541F">
      <w:pPr>
        <w:pStyle w:val="26"/>
        <w:rPr>
          <w:sz w:val="20"/>
        </w:rPr>
      </w:pPr>
    </w:p>
    <w:tbl>
      <w:tblPr>
        <w:tblStyle w:val="12"/>
        <w:tblW w:w="102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14:paraId="1346D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14:paraId="1A6513E3">
                <w:pPr>
                  <w:pStyle w:val="2"/>
                  <w:outlineLvl w:val="0"/>
                </w:pPr>
                <w:r>
                  <w:t>No_PurchLine_Lbl</w:t>
                </w:r>
              </w:p>
            </w:tc>
          </w:sdtContent>
        </w:sdt>
        <w:tc>
          <w:tcPr>
            <w:tcW w:w="3139" w:type="dxa"/>
            <w:tcBorders>
              <w:bottom w:val="single" w:color="auto" w:sz="4" w:space="0"/>
            </w:tcBorders>
            <w:vAlign w:val="bottom"/>
          </w:tcPr>
          <w:p w14:paraId="32B8B139">
            <w:pPr>
              <w:pStyle w:val="2"/>
              <w:outlineLvl w:val="0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Narration</w:t>
            </w:r>
          </w:p>
        </w:tc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14:paraId="7273B5AA">
                <w:pPr>
                  <w:pStyle w:val="2"/>
                  <w:jc w:val="right"/>
                  <w:outlineLvl w:val="0"/>
                </w:pPr>
                <w:r>
                  <w:t>Qty_PurchLine_Lbl</w:t>
                </w:r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14:paraId="5C0D326B">
                <w:pPr>
                  <w:pStyle w:val="2"/>
                  <w:outlineLvl w:val="0"/>
                </w:pPr>
                <w:r>
                  <w:t>UOM_PurchLine_Lbl</w:t>
                </w:r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14:paraId="01540FDC">
                <w:pPr>
                  <w:pStyle w:val="2"/>
                  <w:jc w:val="right"/>
                  <w:outlineLvl w:val="0"/>
                </w:pPr>
                <w:r>
                  <w:t>DirectUniCost_Lbl</w:t>
                </w:r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14:paraId="10F12E5C">
                <w:pPr>
                  <w:pStyle w:val="2"/>
                  <w:jc w:val="right"/>
                  <w:outlineLvl w:val="0"/>
                </w:pPr>
                <w:r>
                  <w:t>VATAmtLineVAT_Lbl</w:t>
                </w:r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14:paraId="0F8C452F">
                <w:pPr>
                  <w:pStyle w:val="2"/>
                  <w:jc w:val="right"/>
                  <w:outlineLvl w:val="0"/>
                </w:pPr>
                <w:r>
                  <w:t>ItemLineAmount_Lbl</w:t>
                </w:r>
              </w:p>
            </w:tc>
          </w:sdtContent>
        </w:sdt>
      </w:tr>
      <w:tr w14:paraId="5F606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14:paraId="20EC7AEF">
            <w:pPr>
              <w:pStyle w:val="2"/>
              <w:outlineLvl w:val="0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14:paraId="2B34D9C9">
            <w:pPr>
              <w:pStyle w:val="2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14:paraId="2593C3A2">
            <w:pPr>
              <w:pStyle w:val="2"/>
              <w:jc w:val="right"/>
              <w:outlineLvl w:val="0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14:paraId="30C4E43F">
            <w:pPr>
              <w:pStyle w:val="2"/>
              <w:outlineLvl w:val="0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14:paraId="0C752489">
            <w:pPr>
              <w:pStyle w:val="2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14:paraId="05075D39">
            <w:pPr>
              <w:pStyle w:val="2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14:paraId="06900D71">
            <w:pPr>
              <w:pStyle w:val="2"/>
              <w:jc w:val="right"/>
              <w:outlineLvl w:val="0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:dataBinding w:prefixMappings="xmlns:ns0='urn:microsoft-dynamics-nav/reports/Standard_Purchase_Order/1322/'" w:xpath="/ns0:NavWordReportXmlPart[1]/ns0:Purchase_Header[1]/ns0:Purchase_Line" w:storeItemID="{7C9D7B99-3F0A-4DC8-9D28-B3E523DBEA5C}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14:paraId="49A377F8">
                <w:tblPrEx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187" w:hRule="atLeast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994" w:type="dxa"/>
                      </w:tcPr>
                      <w:p w14:paraId="11406DA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3139" w:type="dxa"/>
                      </w:tcPr>
                      <w:p w14:paraId="6FBB407C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Desc_PurchLine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080" w:type="dxa"/>
                      </w:tcPr>
                      <w:p w14:paraId="7DA5C45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Qty_PurchLine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994" w:type="dxa"/>
                      </w:tcPr>
                      <w:p w14:paraId="5B692739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UOM_PurchLine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282" w:type="dxa"/>
                      </w:tcPr>
                      <w:p w14:paraId="6C12A0C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368" w:type="dxa"/>
                      </w:tcPr>
                      <w:p w14:paraId="21AEE1C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368" w:type="dxa"/>
                      </w:tcPr>
                      <w:p w14:paraId="4D18C0A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LineAmt_PurchLine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tr w14:paraId="5C40C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exact"/>
        </w:trPr>
        <w:tc>
          <w:tcPr>
            <w:tcW w:w="994" w:type="dxa"/>
          </w:tcPr>
          <w:p w14:paraId="1F3E52DE">
            <w:pPr>
              <w:pStyle w:val="2"/>
              <w:outlineLvl w:val="0"/>
            </w:pPr>
          </w:p>
        </w:tc>
        <w:tc>
          <w:tcPr>
            <w:tcW w:w="3139" w:type="dxa"/>
          </w:tcPr>
          <w:p w14:paraId="34FDC619">
            <w:pPr>
              <w:pStyle w:val="2"/>
              <w:outlineLvl w:val="0"/>
            </w:pPr>
          </w:p>
        </w:tc>
        <w:tc>
          <w:tcPr>
            <w:tcW w:w="1080" w:type="dxa"/>
          </w:tcPr>
          <w:p w14:paraId="06A57072">
            <w:pPr>
              <w:pStyle w:val="2"/>
              <w:outlineLvl w:val="0"/>
            </w:pPr>
          </w:p>
        </w:tc>
        <w:tc>
          <w:tcPr>
            <w:tcW w:w="994" w:type="dxa"/>
          </w:tcPr>
          <w:p w14:paraId="13D78435">
            <w:pPr>
              <w:pStyle w:val="2"/>
              <w:outlineLvl w:val="0"/>
            </w:pPr>
          </w:p>
        </w:tc>
        <w:tc>
          <w:tcPr>
            <w:tcW w:w="1282" w:type="dxa"/>
          </w:tcPr>
          <w:p w14:paraId="4DF7A0F9">
            <w:pPr>
              <w:pStyle w:val="2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14:paraId="2FE74162">
            <w:pPr>
              <w:pStyle w:val="2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14:paraId="55C406AC">
            <w:pPr>
              <w:pStyle w:val="2"/>
              <w:outlineLvl w:val="0"/>
            </w:pPr>
          </w:p>
        </w:tc>
      </w:tr>
      <w:tr w14:paraId="1142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994" w:type="dxa"/>
          </w:tcPr>
          <w:p w14:paraId="3BE7C6F5">
            <w:pPr>
              <w:pStyle w:val="18"/>
            </w:pPr>
          </w:p>
        </w:tc>
        <w:tc>
          <w:tcPr>
            <w:tcW w:w="3139" w:type="dxa"/>
          </w:tcPr>
          <w:p w14:paraId="45C86DD6">
            <w:pPr>
              <w:pStyle w:val="18"/>
            </w:pPr>
          </w:p>
        </w:tc>
        <w:tc>
          <w:tcPr>
            <w:tcW w:w="1080" w:type="dxa"/>
          </w:tcPr>
          <w:p w14:paraId="352A7380">
            <w:pPr>
              <w:pStyle w:val="18"/>
            </w:pPr>
          </w:p>
        </w:tc>
        <w:tc>
          <w:tcPr>
            <w:tcW w:w="994" w:type="dxa"/>
          </w:tcPr>
          <w:p w14:paraId="389DB74A">
            <w:pPr>
              <w:pStyle w:val="18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2650" w:type="dxa"/>
                <w:gridSpan w:val="2"/>
              </w:tcPr>
              <w:p w14:paraId="158D57CB">
                <w:pPr>
                  <w:pStyle w:val="18"/>
                  <w:jc w:val="right"/>
                  <w:rPr>
                    <w:b/>
                  </w:rPr>
                </w:pPr>
                <w:r>
                  <w:rPr>
                    <w:b/>
                  </w:rPr>
                  <w:t>TotalExclVATText</w:t>
                </w:r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14:paraId="6A6DCC47">
                <w:pPr>
                  <w:jc w:val="right"/>
                </w:pPr>
                <w:r>
                  <w:rPr>
                    <w:b/>
                  </w:rPr>
                  <w:t>TotalAmount</w:t>
                </w:r>
              </w:p>
            </w:tc>
          </w:sdtContent>
        </w:sdt>
      </w:tr>
      <w:tr w14:paraId="6A62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994" w:type="dxa"/>
          </w:tcPr>
          <w:p w14:paraId="46488847">
            <w:pPr>
              <w:pStyle w:val="26"/>
              <w:rPr>
                <w:sz w:val="20"/>
              </w:rPr>
            </w:pPr>
          </w:p>
        </w:tc>
        <w:tc>
          <w:tcPr>
            <w:tcW w:w="3139" w:type="dxa"/>
          </w:tcPr>
          <w:p w14:paraId="67A0E794">
            <w:pPr>
              <w:pStyle w:val="26"/>
              <w:rPr>
                <w:sz w:val="20"/>
              </w:rPr>
            </w:pPr>
          </w:p>
        </w:tc>
        <w:tc>
          <w:tcPr>
            <w:tcW w:w="1080" w:type="dxa"/>
          </w:tcPr>
          <w:p w14:paraId="22E1062A">
            <w:pPr>
              <w:pStyle w:val="26"/>
              <w:rPr>
                <w:sz w:val="20"/>
              </w:rPr>
            </w:pPr>
          </w:p>
        </w:tc>
        <w:tc>
          <w:tcPr>
            <w:tcW w:w="994" w:type="dxa"/>
          </w:tcPr>
          <w:p w14:paraId="2DB6343A">
            <w:pPr>
              <w:pStyle w:val="26"/>
              <w:rPr>
                <w:sz w:val="20"/>
              </w:rPr>
            </w:pPr>
          </w:p>
        </w:tc>
        <w:tc>
          <w:tcPr>
            <w:tcW w:w="1282" w:type="dxa"/>
          </w:tcPr>
          <w:p w14:paraId="41FE6D09">
            <w:pPr>
              <w:pStyle w:val="26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14:paraId="58A9D58C">
                <w:pPr>
                  <w:jc w:val="right"/>
                </w:pPr>
                <w:r>
                  <w:t>VATAmountText</w:t>
                </w:r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14:paraId="06724F8D">
                <w:pPr>
                  <w:jc w:val="right"/>
                </w:pPr>
                <w:r>
                  <w:t>TotalVATAmount</w:t>
                </w:r>
              </w:p>
            </w:tc>
          </w:sdtContent>
        </w:sdt>
      </w:tr>
      <w:tr w14:paraId="069A4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994" w:type="dxa"/>
          </w:tcPr>
          <w:p w14:paraId="639791B2">
            <w:pPr>
              <w:pStyle w:val="26"/>
              <w:rPr>
                <w:sz w:val="20"/>
              </w:rPr>
            </w:pPr>
          </w:p>
        </w:tc>
        <w:tc>
          <w:tcPr>
            <w:tcW w:w="3139" w:type="dxa"/>
          </w:tcPr>
          <w:p w14:paraId="48BD360D">
            <w:pPr>
              <w:pStyle w:val="26"/>
              <w:rPr>
                <w:sz w:val="20"/>
              </w:rPr>
            </w:pPr>
          </w:p>
        </w:tc>
        <w:tc>
          <w:tcPr>
            <w:tcW w:w="1080" w:type="dxa"/>
          </w:tcPr>
          <w:p w14:paraId="1DCF6924">
            <w:pPr>
              <w:pStyle w:val="26"/>
              <w:rPr>
                <w:sz w:val="20"/>
              </w:rPr>
            </w:pPr>
          </w:p>
        </w:tc>
        <w:tc>
          <w:tcPr>
            <w:tcW w:w="994" w:type="dxa"/>
          </w:tcPr>
          <w:p w14:paraId="39014A71">
            <w:pPr>
              <w:pStyle w:val="26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2650" w:type="dxa"/>
                <w:gridSpan w:val="2"/>
              </w:tcPr>
              <w:p w14:paraId="0191AC05">
                <w:pPr>
                  <w:pStyle w:val="18"/>
                  <w:jc w:val="right"/>
                  <w:rPr>
                    <w:b/>
                  </w:rPr>
                </w:pPr>
                <w:r>
                  <w:rPr>
                    <w:b/>
                  </w:rPr>
                  <w:t>TotalInclVATText</w:t>
                </w:r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14:paraId="4C80DC8F">
                <w:pPr>
                  <w:jc w:val="right"/>
                </w:pPr>
                <w:r>
                  <w:rPr>
                    <w:b/>
                  </w:rPr>
                  <w:t>TotalAmountInclVAT</w:t>
                </w:r>
              </w:p>
            </w:tc>
          </w:sdtContent>
        </w:sdt>
      </w:tr>
    </w:tbl>
    <w:p w14:paraId="66EC708F">
      <w:pPr>
        <w:pStyle w:val="26"/>
        <w:rPr>
          <w:sz w:val="20"/>
        </w:rPr>
      </w:pPr>
    </w:p>
    <w:p w14:paraId="17A6F997">
      <w:pPr>
        <w:pStyle w:val="26"/>
        <w:rPr>
          <w:sz w:val="20"/>
        </w:rPr>
      </w:pPr>
    </w:p>
    <w:sectPr>
      <w:headerReference w:type="first" r:id="rId7"/>
      <w:footerReference w:type="first" r:id="rId10"/>
      <w:headerReference w:type="default" r:id="rId5"/>
      <w:footerReference w:type="default" r:id="rId8"/>
      <w:headerReference w:type="even" r:id="rId6"/>
      <w:footerReference w:type="even" r:id="rId9"/>
      <w:pgSz w:w="11907" w:h="16839"/>
      <w:pgMar w:top="567" w:right="1134" w:bottom="567" w:left="567" w:header="567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CellSpacing w:w="11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567" w:type="dxa"/>
      </w:tblCellMar>
    </w:tblPr>
    <w:tblGrid>
      <w:gridCol w:w="10817"/>
    </w:tblGrid>
    <w:tr w14:paraId="65750FB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567" w:type="dxa"/>
        </w:tblCellMar>
      </w:tblPrEx>
      <w:trPr>
        <w:cantSplit/>
        <w:trHeight w:val="227" w:hRule="atLeast"/>
        <w:tblCellSpacing w:w="11" w:type="dxa"/>
      </w:trPr>
      <w:tc>
        <w:tcPr>
          <w:tcW w:w="4978" w:type="pct"/>
        </w:tcPr>
        <w:tbl>
          <w:tblPr>
            <w:tblStyle w:val="12"/>
            <w:tblW w:w="5000" w:type="pct"/>
            <w:tblInd w:w="0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0" w:type="dxa"/>
              <w:bottom w:w="0" w:type="dxa"/>
              <w:right w:w="567" w:type="dxa"/>
            </w:tblCellMar>
          </w:tblPr>
          <w:tblGrid>
            <w:gridCol w:w="10206"/>
          </w:tblGrid>
          <w:tr w14:paraId="02258436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</w:tblPrEx>
            <w:tc>
              <w:tcPr>
                <w:tcW w:w="5000" w:type="pct"/>
              </w:tcPr>
              <w:p w14:paraId="2C34D6E9">
                <w:pPr>
                  <w:pStyle w:val="18"/>
                  <w:rPr>
                    <w:sz w:val="16"/>
                    <w:szCs w:val="16"/>
                  </w:rPr>
                </w:pPr>
              </w:p>
            </w:tc>
          </w:tr>
        </w:tbl>
        <w:p w14:paraId="744DBDBE">
          <w:pPr>
            <w:pStyle w:val="18"/>
            <w:rPr>
              <w:sz w:val="18"/>
              <w:szCs w:val="18"/>
            </w:rPr>
          </w:pPr>
        </w:p>
      </w:tc>
    </w:tr>
  </w:tbl>
  <w:p w14:paraId="56E8F3C3">
    <w:pPr>
      <w:pStyle w:val="8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FF05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18"/>
      <w:gridCol w:w="1958"/>
      <w:gridCol w:w="4118"/>
    </w:tblGrid>
    <w:tr w14:paraId="415BEB6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sdt>
        <w:sdt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Content>
          <w:tc>
            <w:tcPr>
              <w:tcW w:w="4118" w:type="dxa"/>
            </w:tcPr>
            <w:p w14:paraId="4D6FAC1B">
              <w:pPr>
                <w:pStyle w:val="3"/>
                <w:outlineLvl w:val="1"/>
              </w:pPr>
              <w:r>
                <w:t>CompanyHomePage_Lbl</w:t>
              </w:r>
            </w:p>
          </w:tc>
        </w:sdtContent>
      </w:sdt>
      <w:sdt>
        <w:sdt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Content>
          <w:tc>
            <w:tcPr>
              <w:tcW w:w="1958" w:type="dxa"/>
            </w:tcPr>
            <w:p w14:paraId="502A6E89">
              <w:pPr>
                <w:pStyle w:val="3"/>
                <w:outlineLvl w:val="1"/>
              </w:pPr>
              <w:r>
                <w:t>CompanyPhoneNo_Lbl</w:t>
              </w:r>
            </w:p>
          </w:tc>
        </w:sdtContent>
      </w:sdt>
      <w:sdt>
        <w:sdt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Content>
          <w:tc>
            <w:tcPr>
              <w:tcW w:w="4118" w:type="dxa"/>
            </w:tcPr>
            <w:p w14:paraId="06DF58BC">
              <w:pPr>
                <w:pStyle w:val="3"/>
                <w:outlineLvl w:val="1"/>
              </w:pPr>
              <w:r>
                <w:t>CompanyEmail_Lbl</w:t>
              </w:r>
            </w:p>
          </w:tc>
        </w:sdtContent>
      </w:sdt>
    </w:tr>
    <w:tr w14:paraId="247F6BE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Content>
          <w:tc>
            <w:tcPr>
              <w:tcW w:w="4118" w:type="dxa"/>
            </w:tcPr>
            <w:p w14:paraId="7E62B6B7">
              <w:r>
                <w:t>CompanyHomePage</w:t>
              </w:r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Content>
          <w:tc>
            <w:tcPr>
              <w:tcW w:w="1958" w:type="dxa"/>
            </w:tcPr>
            <w:p w14:paraId="2C0884B1">
              <w:r>
                <w:t>CompanyPhoneNo</w:t>
              </w:r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Content>
          <w:tc>
            <w:tcPr>
              <w:tcW w:w="4118" w:type="dxa"/>
            </w:tcPr>
            <w:p w14:paraId="5DD737AA">
              <w:r>
                <w:t>CompanyEMail</w:t>
              </w:r>
            </w:p>
          </w:tc>
        </w:sdtContent>
      </w:sdt>
    </w:tr>
  </w:tbl>
  <w:p w14:paraId="475B02B0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5979"/>
      <w:gridCol w:w="4227"/>
    </w:tblGrid>
    <w:tr w14:paraId="5553F4D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929" w:type="pct"/>
        </w:tcPr>
        <w:p w14:paraId="0B23AFC3">
          <w:pPr>
            <w:pStyle w:val="13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EndPr>
              <w:rPr>
                <w:rFonts w:asciiTheme="minorHAnsi" w:hAnsiTheme="minorHAnsi" w:cstheme="minorHAnsi"/>
                <w:b/>
                <w:sz w:val="22"/>
              </w:rPr>
            </w:sdtEndPr>
            <w:sdtContent>
              <w:r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</w:sdtContent>
          </w:sdt>
          <w:r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EndPr>
              <w:rPr>
                <w:rFonts w:asciiTheme="minorHAnsi" w:hAnsiTheme="minorHAnsi" w:cstheme="minorHAnsi"/>
                <w:b/>
                <w:sz w:val="22"/>
              </w:rPr>
            </w:sdtEndPr>
            <w:sdtContent>
              <w:r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EndPr>
            <w:rPr>
              <w:rFonts w:cstheme="minorHAnsi"/>
              <w:szCs w:val="22"/>
            </w:rPr>
          </w:sdtEndPr>
          <w:sdtContent>
            <w:p w14:paraId="731A86F5">
              <w:pPr>
                <w:pStyle w:val="11"/>
                <w:rPr>
                  <w:rFonts w:cstheme="minorHAnsi"/>
                  <w:szCs w:val="22"/>
                </w:rPr>
              </w:pPr>
              <w:r>
                <w:rPr>
                  <w:rFonts w:cstheme="minorHAnsi"/>
                  <w:szCs w:val="22"/>
                </w:rPr>
                <w:t>DocumentDate</w:t>
              </w:r>
            </w:p>
          </w:sdtContent>
        </w:sdt>
        <w:p w14:paraId="5BB84AE8">
          <w:pPr>
            <w:pStyle w:val="18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EndPr>
              <w:rPr>
                <w:rFonts w:cstheme="minorHAnsi"/>
              </w:rPr>
            </w:sdtEndPr>
            <w:sdtContent>
              <w:r>
                <w:rPr>
                  <w:rFonts w:cstheme="minorHAnsi"/>
                </w:rPr>
                <w:t>Page_Lbl</w:t>
              </w:r>
            </w:sdtContent>
          </w:sdt>
          <w:r>
            <w:rPr>
              <w:rFonts w:cstheme="minorHAnsi"/>
            </w:rPr>
            <w:t xml:space="preserve"> 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PAGE  \* Arabic  \* MERGEFORMAT </w:instrText>
          </w:r>
          <w:r>
            <w:rPr>
              <w:rFonts w:cstheme="minorHAnsi"/>
            </w:rPr>
            <w:fldChar w:fldCharType="separate"/>
          </w:r>
          <w:r>
            <w:rPr>
              <w:rFonts w:cstheme="minorHAnsi"/>
            </w:rPr>
            <w:t>2</w:t>
          </w:r>
          <w:r>
            <w:rPr>
              <w:rFonts w:cstheme="minorHAnsi"/>
            </w:rPr>
            <w:fldChar w:fldCharType="end"/>
          </w:r>
          <w:r>
            <w:rPr>
              <w:rFonts w:cstheme="minorHAnsi"/>
            </w:rPr>
            <w:t xml:space="preserve"> /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NUMPAGES  \* Arabic  \* MERGEFORMAT </w:instrText>
          </w:r>
          <w:r>
            <w:rPr>
              <w:rFonts w:cstheme="minorHAnsi"/>
            </w:rPr>
            <w:fldChar w:fldCharType="separate"/>
          </w:r>
          <w:r>
            <w:rPr>
              <w:rFonts w:cstheme="minorHAnsi"/>
            </w:rPr>
            <w:t>2</w:t>
          </w:r>
          <w:r>
            <w:rPr>
              <w:rFonts w:cstheme="minorHAnsi"/>
            </w:rPr>
            <w:fldChar w:fldCharType="end"/>
          </w:r>
        </w:p>
      </w:tc>
      <w:tc>
        <w:tcPr>
          <w:tcW w:w="2071" w:type="pct"/>
        </w:tcPr>
        <w:p w14:paraId="481E8152">
          <w:pPr>
            <w:pStyle w:val="9"/>
            <w:jc w:val="right"/>
            <w:rPr>
              <w:b/>
            </w:rPr>
          </w:pPr>
        </w:p>
      </w:tc>
    </w:tr>
  </w:tbl>
  <w:p w14:paraId="10E5A678">
    <w:pPr>
      <w:pStyle w:val="9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95DF0">
    <w:pPr>
      <w:pStyle w:val="9"/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5979"/>
      <w:gridCol w:w="4227"/>
    </w:tblGrid>
    <w:tr w14:paraId="61F619A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929" w:type="pct"/>
        </w:tcPr>
        <w:p w14:paraId="40183AF9">
          <w:pPr>
            <w:pStyle w:val="13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r>
                <w:t>DocumentTitle_Lbl</w:t>
              </w:r>
            </w:sdtContent>
          </w:sdt>
          <w:r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r>
                <w:t>No_PurchHeader</w:t>
              </w:r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14:paraId="7C9B485B">
              <w:pPr>
                <w:pStyle w:val="11"/>
              </w:pPr>
              <w:r>
                <w:t>DocumentDate</w:t>
              </w:r>
            </w:p>
          </w:sdtContent>
        </w:sdt>
        <w:p w14:paraId="6C33CC75">
          <w:pPr>
            <w:pStyle w:val="11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r>
                <w:t>Page_Lbl</w:t>
              </w:r>
            </w:sdtContent>
          </w:sdt>
          <w:r>
            <w:t xml:space="preserve"> 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2925" w:type="pct"/>
        </w:tcPr>
        <w:p w14:paraId="1A379905">
          <w:pPr>
            <w:pStyle w:val="9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EndPr>
              <w:rPr>
                <w:b/>
              </w:rPr>
            </w:sdtEndPr>
            <w:sdtContent>
              <w:r>
                <w:rPr>
                  <w:b/>
                </w:rPr>
                <w:drawing>
                  <wp:inline distT="0" distB="0" distL="0" distR="0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3943D8EA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attachedTemplate r:id="rId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  <w:rsid w:val="1780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3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spacing w:after="0" w:line="200" w:lineRule="exact"/>
      <w:outlineLvl w:val="0"/>
    </w:pPr>
    <w:rPr>
      <w:b/>
      <w:sz w:val="18"/>
      <w:szCs w:val="16"/>
    </w:rPr>
  </w:style>
  <w:style w:type="paragraph" w:styleId="3">
    <w:name w:val="heading 2"/>
    <w:basedOn w:val="1"/>
    <w:next w:val="1"/>
    <w:link w:val="22"/>
    <w:unhideWhenUsed/>
    <w:qFormat/>
    <w:uiPriority w:val="9"/>
    <w:pPr>
      <w:spacing w:after="0"/>
      <w:outlineLvl w:val="1"/>
    </w:pPr>
    <w:rPr>
      <w:sz w:val="18"/>
      <w:szCs w:val="18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losing"/>
    <w:basedOn w:val="1"/>
    <w:link w:val="24"/>
    <w:semiHidden/>
    <w:unhideWhenUsed/>
    <w:qFormat/>
    <w:uiPriority w:val="3"/>
    <w:pPr>
      <w:spacing w:before="280" w:after="0"/>
      <w:ind w:left="144"/>
      <w:jc w:val="right"/>
    </w:pPr>
    <w:rPr>
      <w:rFonts w:asciiTheme="majorHAnsi" w:hAnsiTheme="majorHAnsi" w:eastAsiaTheme="majorEastAsia" w:cstheme="majorBidi"/>
      <w:color w:val="5B9BD5" w:themeColor="accent1"/>
      <w14:textFill>
        <w14:solidFill>
          <w14:schemeClr w14:val="accent1"/>
        </w14:solidFill>
      </w14:textFill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9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/>
    </w:p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Subtitle"/>
    <w:basedOn w:val="9"/>
    <w:next w:val="1"/>
    <w:link w:val="21"/>
    <w:qFormat/>
    <w:uiPriority w:val="11"/>
    <w:rPr>
      <w:szCs w:val="20"/>
    </w:rPr>
  </w:style>
  <w:style w:type="table" w:styleId="12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9"/>
    <w:next w:val="1"/>
    <w:link w:val="20"/>
    <w:qFormat/>
    <w:uiPriority w:val="10"/>
    <w:pPr>
      <w:spacing w:after="120"/>
    </w:pPr>
    <w:rPr>
      <w:rFonts w:asciiTheme="majorHAnsi" w:hAnsiTheme="majorHAnsi"/>
      <w:sz w:val="36"/>
    </w:rPr>
  </w:style>
  <w:style w:type="character" w:customStyle="1" w:styleId="14">
    <w:name w:val="Footer Char"/>
    <w:basedOn w:val="5"/>
    <w:link w:val="8"/>
    <w:uiPriority w:val="99"/>
  </w:style>
  <w:style w:type="character" w:customStyle="1" w:styleId="15">
    <w:name w:val="Header Char"/>
    <w:basedOn w:val="5"/>
    <w:link w:val="9"/>
    <w:uiPriority w:val="99"/>
  </w:style>
  <w:style w:type="character" w:styleId="16">
    <w:name w:val="Placeholder Text"/>
    <w:basedOn w:val="5"/>
    <w:semiHidden/>
    <w:uiPriority w:val="99"/>
    <w:rPr>
      <w:color w:val="808080"/>
    </w:rPr>
  </w:style>
  <w:style w:type="table" w:customStyle="1" w:styleId="17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18">
    <w:name w:val="No Spacing"/>
    <w:basedOn w:val="1"/>
    <w:qFormat/>
    <w:uiPriority w:val="1"/>
    <w:pPr>
      <w:spacing w:after="0"/>
    </w:pPr>
  </w:style>
  <w:style w:type="character" w:customStyle="1" w:styleId="19">
    <w:name w:val="Heading 1 Char"/>
    <w:basedOn w:val="5"/>
    <w:link w:val="2"/>
    <w:uiPriority w:val="9"/>
    <w:rPr>
      <w:b/>
      <w:sz w:val="18"/>
      <w:szCs w:val="16"/>
    </w:rPr>
  </w:style>
  <w:style w:type="character" w:customStyle="1" w:styleId="20">
    <w:name w:val="Title Char"/>
    <w:basedOn w:val="5"/>
    <w:link w:val="13"/>
    <w:uiPriority w:val="10"/>
    <w:rPr>
      <w:rFonts w:asciiTheme="majorHAnsi" w:hAnsiTheme="majorHAnsi"/>
      <w:sz w:val="36"/>
    </w:rPr>
  </w:style>
  <w:style w:type="character" w:customStyle="1" w:styleId="21">
    <w:name w:val="Subtitle Char"/>
    <w:basedOn w:val="5"/>
    <w:link w:val="11"/>
    <w:uiPriority w:val="11"/>
    <w:rPr>
      <w:szCs w:val="20"/>
    </w:rPr>
  </w:style>
  <w:style w:type="character" w:customStyle="1" w:styleId="22">
    <w:name w:val="Heading 2 Char"/>
    <w:basedOn w:val="5"/>
    <w:link w:val="3"/>
    <w:uiPriority w:val="9"/>
    <w:rPr>
      <w:sz w:val="18"/>
      <w:szCs w:val="18"/>
    </w:rPr>
  </w:style>
  <w:style w:type="character" w:customStyle="1" w:styleId="23">
    <w:name w:val="Heading 3 Char"/>
    <w:basedOn w:val="5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4">
    <w:name w:val="Closing Char"/>
    <w:basedOn w:val="5"/>
    <w:link w:val="7"/>
    <w:semiHidden/>
    <w:uiPriority w:val="3"/>
    <w:rPr>
      <w:rFonts w:asciiTheme="majorHAnsi" w:hAnsiTheme="majorHAnsi" w:eastAsiaTheme="majorEastAsia" w:cstheme="majorBidi"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5">
    <w:name w:val="Style1 Char"/>
    <w:basedOn w:val="5"/>
    <w:link w:val="26"/>
    <w:qFormat/>
    <w:locked/>
    <w:uiPriority w:val="0"/>
    <w:rPr>
      <w:rFonts w:ascii="Calibri" w:hAnsi="Calibri" w:eastAsia="Calibri" w:cs="Times New Roman"/>
      <w:color w:val="0070C0"/>
      <w:szCs w:val="16"/>
      <w:u w:val="single"/>
    </w:rPr>
  </w:style>
  <w:style w:type="paragraph" w:customStyle="1" w:styleId="26">
    <w:name w:val="Style1"/>
    <w:basedOn w:val="1"/>
    <w:link w:val="25"/>
    <w:qFormat/>
    <w:uiPriority w:val="0"/>
    <w:pPr>
      <w:spacing w:before="60" w:after="60"/>
    </w:pPr>
    <w:rPr>
      <w:rFonts w:ascii="Calibri" w:hAnsi="Calibri" w:eastAsia="Calibri" w:cs="Times New Roman"/>
      <w:color w:val="0070C0"/>
      <w:szCs w:val="1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C0465A-C787-48CB-93CD-FF000A1FFC9F}"/>
      </w:docPartPr>
      <w:docPartBody>
        <w:p w14:paraId="477ABAD9"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91B5E8ABC584427DAE793DF6A8F4A35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D5FE07-11CF-4F21-94CD-227D0B82C25F}"/>
      </w:docPartPr>
      <w:docPartBody>
        <w:p w14:paraId="4F7E603C">
          <w:pPr>
            <w:pStyle w:val="5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598DD3ABF51348559E5D6211D2ACE40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4DA2D6-B749-4415-B17A-9D7DD976941A}"/>
      </w:docPartPr>
      <w:docPartBody>
        <w:p w14:paraId="40DC6B23">
          <w:pPr>
            <w:pStyle w:val="6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7D9E37430DCB48BF9C7F29F1AE4E21D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6A0F974-9C0C-4FDC-B512-4436D2AC755F}"/>
      </w:docPartPr>
      <w:docPartBody>
        <w:p w14:paraId="3D04D6AF">
          <w:pPr>
            <w:pStyle w:val="7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8A02928710804C16ABBDEF5544AE569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A3DF3C-1204-4C0E-BD34-856E2CF6149B}"/>
      </w:docPartPr>
      <w:docPartBody>
        <w:p w14:paraId="60FAEC63">
          <w:pPr>
            <w:pStyle w:val="8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C3C8F42419BC4CF19A81C875FEB126C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142950-5CE4-4CD2-81BC-B217EF8D5563}"/>
      </w:docPartPr>
      <w:docPartBody>
        <w:p w14:paraId="459EA017">
          <w:pPr>
            <w:pStyle w:val="9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644575690FA0464D847145EF11CA098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A54C1D-6546-4473-9AE2-F3F4A8A3FBA3}"/>
      </w:docPartPr>
      <w:docPartBody>
        <w:p w14:paraId="3C6E8436">
          <w:pPr>
            <w:pStyle w:val="10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B8F3BA27E3374E15A18EF017A46592C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BD9862-E6A9-4FAD-A742-FB709219D78B}"/>
      </w:docPartPr>
      <w:docPartBody>
        <w:p w14:paraId="62642F83">
          <w:pPr>
            <w:pStyle w:val="11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CC73F41B86934876B06443C7FA7A1F1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2B8C0D-6E2A-4870-9991-69739256E7B4}"/>
      </w:docPartPr>
      <w:docPartBody>
        <w:p w14:paraId="4C7087F7">
          <w:pPr>
            <w:pStyle w:val="12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DefaultPlaceholder_-185401343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B0776CE-E740-4EE9-9010-E32F6536E50F}"/>
      </w:docPartPr>
      <w:docPartBody>
        <w:p w14:paraId="1B343214">
          <w:r>
            <w:rPr>
              <w:rStyle w:val="4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51F287-E350-4C29-8063-4A19C8CBEE6D}"/>
      </w:docPartPr>
      <w:docPartBody>
        <w:p w14:paraId="1A43334E">
          <w:pPr>
            <w:pStyle w:val="13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3F861A4BBE3C4F7EB94F810207A61B1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C24D83-D065-4D52-BFE0-3C6CE94676A5}"/>
      </w:docPartPr>
      <w:docPartBody>
        <w:p w14:paraId="0139D92F">
          <w:pPr>
            <w:pStyle w:val="14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31734764C5034B06B1C5E45712C3E8A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2AF479-553B-4F3A-AB98-C2A256567E7C}"/>
      </w:docPartPr>
      <w:docPartBody>
        <w:p w14:paraId="132FCEE1">
          <w:pPr>
            <w:pStyle w:val="15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6BBB53A26AA84408BF854D29A3581C5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26B1DC-162E-46D3-83E7-564CE8328072}"/>
      </w:docPartPr>
      <w:docPartBody>
        <w:p w14:paraId="5D432377">
          <w:pPr>
            <w:pStyle w:val="16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DefaultPlaceholder_108186857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0D7E03-139A-458E-8208-0BB4C90CA999}"/>
      </w:docPartPr>
      <w:docPartBody>
        <w:p w14:paraId="1CD7D59E">
          <w:r>
            <w:rPr>
              <w:rStyle w:val="4"/>
            </w:rPr>
            <w:t>Click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91B5E8ABC584427DAE793DF6A8F4A35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598DD3ABF51348559E5D6211D2ACE40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7D9E37430DCB48BF9C7F29F1AE4E21D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8A02928710804C16ABBDEF5544AE569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C3C8F42419BC4CF19A81C875FEB126C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644575690FA0464D847145EF11CA098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B8F3BA27E3374E15A18EF017A46592C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CC73F41B86934876B06443C7FA7A1F1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9485722AD625498C8BC2196EF140A65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4">
    <w:name w:val="3F861A4BBE3C4F7EB94F810207A61B1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5">
    <w:name w:val="31734764C5034B06B1C5E45712C3E8A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">
    <w:name w:val="6BBB53A26AA84408BF854D29A3581C5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D7B99-3F0A-4DC8-9D28-B3E523DBEA5C}">
  <ds:schemaRefs/>
</ds:datastoreItem>
</file>

<file path=customXml/itemProps2.xml><?xml version="1.0" encoding="utf-8"?>
<ds:datastoreItem xmlns:ds="http://schemas.openxmlformats.org/officeDocument/2006/customXml" ds:itemID="{7320341C-6788-4F0C-B9EA-269F5F4EA4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Pages>1</Pages>
  <Words>168</Words>
  <Characters>962</Characters>
  <Lines>8</Lines>
  <Paragraphs>2</Paragraphs>
  <TotalTime>1</TotalTime>
  <ScaleCrop>false</ScaleCrop>
  <LinksUpToDate>false</LinksUpToDate>
  <CharactersWithSpaces>1128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2018-03-14T15:58:00Z</dcterms:created>
  <dcterms:modified xsi:type="dcterms:W3CDTF">2025-12-12T12:36:11Z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  <property fmtid="{D5CDD505-2E9C-101B-9397-08002B2CF9AE}" pid="9" name="KSOProductBuildVer">
    <vt:lpwstr>2057-12.2.0.23158</vt:lpwstr>
  </property>
  <property fmtid="{D5CDD505-2E9C-101B-9397-08002B2CF9AE}" pid="10" name="ICV">
    <vt:lpwstr>4082C26808C846DA9CB29E335FCDE477_12</vt:lpwstr>
  </property>
</Properties>
</file>